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1"/>
      </w:pPr>
      <w:r>
        <w:t xml:space="preserve">Scheda con collegamenti esterni</w:t>
      </w:r>
    </w:p>
    <w:p>
      <w:r>
        <w:t xml:space="preserve">Tecnica: </w:t>
      </w:r>
      <w:hyperlink r:id="rIdLink" w:history="1">
        <w:r>
          <w:t xml:space="preserve">guarda il video</w:t>
        </w:r>
      </w:hyperlink>
    </w:p>
    <w:p>
      <w:r>
        <w:t xml:space="preserve">Schema: </w:t>
      </w:r>
      <w:r>
        <w:drawing>
          <wp:inline distT="0" distB="0" distL="0" distR="0">
            <wp:extent cx="95250" cy="95250"/>
            <wp:docPr id="3" name="Immagine collegata"/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link="rIdRemoteImage"/>
                    <a:stretch>
                      <a:fillRect/>
                    </a:stretch>
                  </pic:blipFill>
                  <pic:spPr/>
                </pic:pic>
              </a:graphicData>
            </a:graphic>
          </wp:inline>
        </w:drawing>
      </w:r>
    </w:p>
    <w:p>
      <w:subDoc r:id="rIdRemoteDoc"/>
    </w:p>
    <w:p>
      <w:r>
        <w:t xml:space="preserve">Squat 5 x 5</w:t>
      </w:r>
    </w:p>
    <w:sectPr>
      <w:headerReference w:type="default" r:id="rIdRemoteHeader"/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attachedTemplate r:id="rIdTemplate"/>
</w:settings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RemoteHeader" Type="http://schemas.openxmlformats.org/officeDocument/2006/relationships/header" Target="https://tracker.example.invalid/header.xml" TargetMode="External"/><Relationship Id="rIdRemoteImage" Type="http://schemas.openxmlformats.org/officeDocument/2006/relationships/image" Target="https://tracker.example.invalid/pixel.png" TargetMode="External"/><Relationship Id="rIdRemoteDoc" Type="http://schemas.openxmlformats.org/officeDocument/2006/relationships/subDocument" Target="https://tracker.example.invalid/parte2.docx" TargetMode="External"/><Relationship Id="rIdLink" Type="http://schemas.openxmlformats.org/officeDocument/2006/relationships/hyperlink" Target="https://tracker.example.invalid/video" TargetMode="External"/><Relationship Id="rIdSettings" Type="http://schemas.openxmlformats.org/officeDocument/2006/relationships/settings" Target="settings.xml"/></Relationships>
</file>

<file path=word/_rels/settings.xml.rels><?xml version="1.0" encoding="UTF-8" standalone="yes"?>
<Relationships xmlns="http://schemas.openxmlformats.org/package/2006/relationships"><Relationship Id="rIdTemplate" Type="http://schemas.openxmlformats.org/officeDocument/2006/relationships/attachedTemplate" Target="https://tracker.example.invalid/modello.dotm" TargetMode="External"/></Relationships>
</file>